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2F65F" w14:textId="10F0B841" w:rsidR="00F47D02" w:rsidRPr="005373CC" w:rsidRDefault="00F47D02">
      <w:r w:rsidRPr="00BB4EA0">
        <w:rPr>
          <w:noProof/>
          <w:color w:val="00B050"/>
          <w:lang w:bidi="fr-F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5E0245D7" wp14:editId="65868B56">
                <wp:simplePos x="0" y="0"/>
                <wp:positionH relativeFrom="page">
                  <wp:posOffset>10160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0" b="8890"/>
                <wp:wrapNone/>
                <wp:docPr id="2" name="Group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orme libre 3" descr="Zone d’accentuation d’en-tête"/>
                        <wps:cNvSpPr>
                          <a:spLocks/>
                        </wps:cNvSpPr>
                        <wps:spPr bwMode="auto">
                          <a:xfrm>
                            <a:off x="512418" y="0"/>
                            <a:ext cx="922976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orme libre 7" descr="Zone d’accentuation de panneau latéral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5A546C86" id="Groupe 2" o:spid="_x0000_s1026" alt="&quot;&quot;" style="position:absolute;margin-left:.8pt;margin-top:-36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">
                <v:shape id="Forme libre 3" o:spid="_x0000_s1027" alt="Zone d’accentuation d’en-tête" style="position:absolute;left:5124;width:9229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" path="m,2757r1505,l1505,,,,,2757xe" fillcolor="#0070c0" stroked="f">
                  <v:path arrowok="t" o:connecttype="custom" o:connectlocs="0,1755648;922363,1755648;922363,0;0,0;0,1755648" o:connectangles="0,0,0,0,0"/>
                </v:shape>
                <v:shape id="Forme libre 7" o:spid="_x0000_s1028" alt="Zone d’accentuation de panneau latéral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" path="m,11388r4076,l4076,,,,,11388xe" fillcolor="#0070c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pPr w:leftFromText="141" w:rightFromText="141" w:vertAnchor="text" w:tblpY="1"/>
        <w:tblOverlap w:val="never"/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1921"/>
        <w:gridCol w:w="174"/>
        <w:gridCol w:w="609"/>
        <w:gridCol w:w="4336"/>
        <w:gridCol w:w="19"/>
      </w:tblGrid>
      <w:tr w:rsidR="0085363C" w:rsidRPr="005373CC" w14:paraId="16D9575D" w14:textId="77777777" w:rsidTr="00A60B1D">
        <w:trPr>
          <w:trHeight w:val="1143"/>
        </w:trPr>
        <w:tc>
          <w:tcPr>
            <w:tcW w:w="1747" w:type="dxa"/>
          </w:tcPr>
          <w:p w14:paraId="02A2473F" w14:textId="77777777" w:rsidR="0085363C" w:rsidRPr="005373CC" w:rsidRDefault="00632608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5373CC">
              <w:rPr>
                <w:rFonts w:ascii="Times New Roman" w:eastAsia="Times New Roman" w:hAnsi="Times New Roman" w:cs="Times New Roman"/>
                <w:noProof/>
                <w:szCs w:val="22"/>
                <w:lang w:bidi="fr-FR"/>
              </w:rPr>
              <mc:AlternateContent>
                <mc:Choice Requires="wps">
                  <w:drawing>
                    <wp:inline distT="0" distB="0" distL="0" distR="0" wp14:anchorId="264D675E" wp14:editId="02834AE2">
                      <wp:extent cx="956310" cy="571500"/>
                      <wp:effectExtent l="0" t="0" r="15240" b="0"/>
                      <wp:docPr id="34" name="Zone de texte 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AFE055" w14:textId="575C6B69" w:rsidR="00632608" w:rsidRPr="00632608" w:rsidRDefault="00032CCC" w:rsidP="00632608">
                                  <w:pPr>
                                    <w:pStyle w:val="Corpsdetexte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51"/>
                                      <w:szCs w:val="51"/>
                                      <w:lang w:bidi="fr-FR"/>
                                    </w:rPr>
                                    <w:t>E</w:t>
                                  </w:r>
                                  <w:r w:rsidR="00632608" w:rsidRPr="00632608">
                                    <w:rPr>
                                      <w:b/>
                                      <w:color w:val="FFFFFF"/>
                                      <w:sz w:val="51"/>
                                      <w:szCs w:val="51"/>
                                      <w:lang w:bidi="fr-FR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51"/>
                                      <w:szCs w:val="51"/>
                                      <w:lang w:bidi="fr-FR"/>
                                    </w:rPr>
                                    <w:t>G</w:t>
                                  </w:r>
                                </w:p>
                                <w:p w14:paraId="3E3E0062" w14:textId="096216FF" w:rsidR="00632608" w:rsidRPr="00632608" w:rsidRDefault="00632608" w:rsidP="00632608">
                                  <w:pPr>
                                    <w:pStyle w:val="Corpsdetexte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64D675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68AFE055" w14:textId="575C6B69" w:rsidR="00632608" w:rsidRPr="00632608" w:rsidRDefault="00032CCC" w:rsidP="00632608">
                            <w:pPr>
                              <w:pStyle w:val="Corpsdetexte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51"/>
                                <w:szCs w:val="51"/>
                                <w:lang w:bidi="fr-FR"/>
                              </w:rPr>
                              <w:t>E</w:t>
                            </w:r>
                            <w:r w:rsidR="00632608" w:rsidRPr="00632608">
                              <w:rPr>
                                <w:b/>
                                <w:color w:val="FFFFFF"/>
                                <w:sz w:val="51"/>
                                <w:szCs w:val="51"/>
                                <w:lang w:bidi="fr-FR"/>
                              </w:rPr>
                              <w:t>/</w:t>
                            </w:r>
                            <w:r>
                              <w:rPr>
                                <w:b/>
                                <w:color w:val="FFFFFF"/>
                                <w:sz w:val="51"/>
                                <w:szCs w:val="51"/>
                                <w:lang w:bidi="fr-FR"/>
                              </w:rPr>
                              <w:t>G</w:t>
                            </w:r>
                          </w:p>
                          <w:p w14:paraId="3E3E0062" w14:textId="096216FF" w:rsidR="00632608" w:rsidRPr="00632608" w:rsidRDefault="00632608" w:rsidP="00632608">
                            <w:pPr>
                              <w:pStyle w:val="Corpsdetexte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719" w:type="dxa"/>
            <w:gridSpan w:val="7"/>
          </w:tcPr>
          <w:p w14:paraId="26940039" w14:textId="29285762" w:rsidR="0085363C" w:rsidRPr="005373CC" w:rsidRDefault="00032CCC" w:rsidP="00A60B1D">
            <w:pPr>
              <w:pStyle w:val="Titre"/>
            </w:pPr>
            <w:r w:rsidRPr="0089709D">
              <w:rPr>
                <w:color w:val="0070C0"/>
                <w:shd w:val="clear" w:color="auto" w:fill="FFFFFF" w:themeFill="background1"/>
              </w:rPr>
              <w:t>Enzo</w:t>
            </w:r>
            <w:r w:rsidR="0085363C" w:rsidRPr="006D31BA">
              <w:rPr>
                <w:color w:val="00CC00"/>
                <w:lang w:bidi="fr-FR"/>
              </w:rPr>
              <w:br/>
            </w:r>
            <w:r w:rsidRPr="0089709D">
              <w:rPr>
                <w:color w:val="0070C0"/>
              </w:rPr>
              <w:t>Girardin</w:t>
            </w:r>
          </w:p>
        </w:tc>
      </w:tr>
      <w:tr w:rsidR="0085363C" w:rsidRPr="005373CC" w14:paraId="08576B16" w14:textId="77777777" w:rsidTr="00A60B1D">
        <w:trPr>
          <w:trHeight w:val="1206"/>
        </w:trPr>
        <w:tc>
          <w:tcPr>
            <w:tcW w:w="1747" w:type="dxa"/>
          </w:tcPr>
          <w:p w14:paraId="2AF94E4C" w14:textId="77777777" w:rsidR="0085363C" w:rsidRPr="005373CC" w:rsidRDefault="0085363C" w:rsidP="00A60B1D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719" w:type="dxa"/>
            <w:gridSpan w:val="7"/>
          </w:tcPr>
          <w:p w14:paraId="393D8656" w14:textId="77777777" w:rsidR="0085363C" w:rsidRPr="00A60B1D" w:rsidRDefault="0085363C" w:rsidP="00A60B1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Georgia" w:eastAsia="Times New Roman" w:hAnsi="Georgia" w:cs="Georgia"/>
                <w:color w:val="00CC00"/>
                <w:szCs w:val="22"/>
              </w:rPr>
            </w:pPr>
          </w:p>
        </w:tc>
      </w:tr>
      <w:tr w:rsidR="00BB6CA1" w:rsidRPr="005373CC" w14:paraId="40CF9625" w14:textId="77777777" w:rsidTr="00A60B1D">
        <w:trPr>
          <w:gridAfter w:val="3"/>
          <w:wAfter w:w="4964" w:type="dxa"/>
          <w:trHeight w:val="246"/>
        </w:trPr>
        <w:tc>
          <w:tcPr>
            <w:tcW w:w="3051" w:type="dxa"/>
            <w:gridSpan w:val="2"/>
            <w:vMerge w:val="restart"/>
          </w:tcPr>
          <w:p w14:paraId="1CB3D64E" w14:textId="0ED5E2F5" w:rsidR="00BB6CA1" w:rsidRPr="005373CC" w:rsidRDefault="00BB6CA1" w:rsidP="00A60B1D">
            <w:pPr>
              <w:pStyle w:val="Titre1Alt"/>
              <w:rPr>
                <w:rFonts w:ascii="Times" w:hAnsi="Times" w:cs="Times"/>
                <w:color w:val="000000"/>
              </w:rPr>
            </w:pPr>
            <w:r>
              <w:rPr>
                <w:lang w:bidi="fr-FR"/>
              </w:rPr>
              <w:t>Profil</w:t>
            </w:r>
          </w:p>
          <w:p w14:paraId="3A31215D" w14:textId="18B02ED5" w:rsidR="00BB6CA1" w:rsidRPr="005373CC" w:rsidRDefault="00BB6CA1" w:rsidP="0089709D">
            <w:pPr>
              <w:pStyle w:val="Texteblanc"/>
              <w:jc w:val="right"/>
            </w:pPr>
          </w:p>
          <w:p w14:paraId="09D9BB04" w14:textId="3B4FC35B" w:rsidR="00BB6CA1" w:rsidRPr="005373CC" w:rsidRDefault="00BB6CA1" w:rsidP="00A60B1D">
            <w:pPr>
              <w:pStyle w:val="Titre2Alt"/>
            </w:pPr>
            <w:r w:rsidRPr="005373CC">
              <w:rPr>
                <w:noProof/>
                <w:sz w:val="16"/>
                <w:lang w:bidi="fr-FR"/>
              </w:rPr>
              <w:drawing>
                <wp:inline distT="0" distB="0" distL="0" distR="0" wp14:anchorId="01DC6964" wp14:editId="7FC3D806">
                  <wp:extent cx="190800" cy="255600"/>
                  <wp:effectExtent l="0" t="0" r="0" b="0"/>
                  <wp:docPr id="1" name="Image 1" descr="Icône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373CC">
              <w:rPr>
                <w:sz w:val="16"/>
                <w:lang w:bidi="fr-FR"/>
              </w:rPr>
              <w:tab/>
            </w:r>
            <w:r w:rsidRPr="005373CC">
              <w:rPr>
                <w:b/>
                <w:lang w:bidi="fr-FR"/>
              </w:rPr>
              <w:t>ADRESSE</w:t>
            </w:r>
            <w:r w:rsidRPr="005373CC">
              <w:rPr>
                <w:b/>
                <w:lang w:bidi="fr-FR"/>
              </w:rPr>
              <w:br/>
            </w:r>
            <w:r>
              <w:t xml:space="preserve">21 rue du général </w:t>
            </w:r>
            <w:r w:rsidR="00D27257">
              <w:t>Leclerc</w:t>
            </w:r>
            <w:r w:rsidRPr="005373CC">
              <w:rPr>
                <w:lang w:bidi="fr-FR"/>
              </w:rPr>
              <w:br/>
            </w:r>
            <w:r>
              <w:t>60870, Villers Saint Paul</w:t>
            </w:r>
            <w:r w:rsidRPr="005373CC">
              <w:rPr>
                <w:lang w:bidi="fr-FR"/>
              </w:rPr>
              <w:br/>
            </w:r>
            <w:r>
              <w:t>France</w:t>
            </w:r>
          </w:p>
          <w:p w14:paraId="00E82DD9" w14:textId="77777777" w:rsidR="00BB6CA1" w:rsidRPr="005373CC" w:rsidRDefault="00BB6CA1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66338372" w14:textId="26694630" w:rsidR="00BB6CA1" w:rsidRPr="00032CCC" w:rsidRDefault="00BB6CA1" w:rsidP="00A60B1D">
            <w:pPr>
              <w:pStyle w:val="Titre2Alt"/>
              <w:rPr>
                <w:szCs w:val="20"/>
              </w:rPr>
            </w:pPr>
            <w:r w:rsidRPr="005373CC">
              <w:rPr>
                <w:noProof/>
                <w:sz w:val="16"/>
                <w:lang w:bidi="fr-FR"/>
              </w:rPr>
              <w:drawing>
                <wp:inline distT="0" distB="0" distL="0" distR="0" wp14:anchorId="174365F3" wp14:editId="0FAACC5C">
                  <wp:extent cx="190500" cy="266700"/>
                  <wp:effectExtent l="0" t="0" r="0" b="0"/>
                  <wp:docPr id="36" name="Image 36" descr="Icône de téléph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373CC">
              <w:rPr>
                <w:b/>
                <w:lang w:bidi="fr-FR"/>
              </w:rPr>
              <w:tab/>
              <w:t>TÉLÉPHONE</w:t>
            </w:r>
            <w:r w:rsidRPr="005373CC">
              <w:rPr>
                <w:b/>
                <w:lang w:bidi="fr-FR"/>
              </w:rPr>
              <w:br/>
            </w:r>
            <w:r w:rsidRPr="00032CCC">
              <w:rPr>
                <w:szCs w:val="20"/>
              </w:rPr>
              <w:t>07 82 43 65 93</w:t>
            </w:r>
          </w:p>
          <w:p w14:paraId="61468D4C" w14:textId="77777777" w:rsidR="00BB6CA1" w:rsidRPr="005373CC" w:rsidRDefault="00BB6CA1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BF46AA7" w14:textId="650424DB" w:rsidR="00BB6CA1" w:rsidRPr="000C6652" w:rsidRDefault="00515147" w:rsidP="00A60B1D">
            <w:pPr>
              <w:pStyle w:val="Titre2Alt"/>
            </w:pPr>
            <w:r>
              <w:pict w14:anchorId="1C8FCCFA">
                <v:shape id="_x0000_i1026" type="#_x0000_t75" alt="Icône de courrier" style="width:21pt;height:14.25pt;visibility:visible;mso-wrap-style:square">
                  <v:imagedata r:id="rId13" o:title="Icône de courrier"/>
                </v:shape>
              </w:pict>
            </w:r>
            <w:r w:rsidR="00BB6CA1" w:rsidRPr="000C6652">
              <w:tab/>
              <w:t>E-MAIL</w:t>
            </w:r>
            <w:r w:rsidR="00BB6CA1" w:rsidRPr="000C6652">
              <w:br/>
              <w:t>Girardin.enzo2@gmail.com</w:t>
            </w:r>
          </w:p>
          <w:p w14:paraId="3663A0D8" w14:textId="77777777" w:rsidR="00BB6CA1" w:rsidRPr="005373CC" w:rsidRDefault="00BB6CA1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04859B2" w14:textId="5F77B66B" w:rsidR="00BB6CA1" w:rsidRDefault="00BB6CA1" w:rsidP="00A60B1D">
            <w:pPr>
              <w:pStyle w:val="Titre2Alt"/>
            </w:pPr>
            <w:r>
              <w:rPr>
                <w:b/>
                <w:noProof/>
                <w:lang w:bidi="fr-FR"/>
              </w:rPr>
              <w:drawing>
                <wp:inline distT="0" distB="0" distL="0" distR="0" wp14:anchorId="568EE800" wp14:editId="5C5DBFA4">
                  <wp:extent cx="330200" cy="330200"/>
                  <wp:effectExtent l="0" t="0" r="0" b="0"/>
                  <wp:docPr id="253253823" name="Graphique 5" descr="Diplôm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253823" name="Graphique 253253823" descr="Diplôme avec un remplissage uni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44" cy="33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373CC">
              <w:rPr>
                <w:b/>
                <w:lang w:bidi="fr-FR"/>
              </w:rPr>
              <w:tab/>
            </w:r>
            <w:r>
              <w:rPr>
                <w:b/>
                <w:lang w:bidi="fr-FR"/>
              </w:rPr>
              <w:t>Diplôme</w:t>
            </w:r>
            <w:r w:rsidRPr="005373CC">
              <w:rPr>
                <w:b/>
                <w:lang w:bidi="fr-FR"/>
              </w:rPr>
              <w:br/>
            </w:r>
            <w:r>
              <w:t>BTS SIO                               Baccalauréat            Permis de conduire</w:t>
            </w:r>
          </w:p>
          <w:p w14:paraId="5F0A5B2B" w14:textId="77777777" w:rsidR="00BB6CA1" w:rsidRPr="000C6652" w:rsidRDefault="00BB6CA1" w:rsidP="00A60B1D"/>
          <w:p w14:paraId="7573C2F8" w14:textId="7B2BFA5C" w:rsidR="00BB6CA1" w:rsidRDefault="00BB6CA1" w:rsidP="00A60B1D">
            <w:pPr>
              <w:pStyle w:val="Titre2Alt"/>
              <w:rPr>
                <w:szCs w:val="20"/>
              </w:rPr>
            </w:pPr>
            <w:r w:rsidRPr="005373CC">
              <w:rPr>
                <w:noProof/>
                <w:lang w:bidi="fr-FR"/>
              </w:rPr>
              <w:drawing>
                <wp:inline distT="0" distB="0" distL="0" distR="0" wp14:anchorId="750BAD49" wp14:editId="5C03B9D6">
                  <wp:extent cx="203200" cy="203200"/>
                  <wp:effectExtent l="0" t="0" r="6350" b="6350"/>
                  <wp:docPr id="1567396675" name="Image 1567396675" descr="Icône du World Wide W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373CC">
              <w:rPr>
                <w:b/>
                <w:lang w:bidi="fr-FR"/>
              </w:rPr>
              <w:tab/>
              <w:t>SITE WEB</w:t>
            </w:r>
            <w:r w:rsidRPr="005373CC">
              <w:rPr>
                <w:b/>
                <w:lang w:bidi="fr-FR"/>
              </w:rPr>
              <w:br/>
            </w:r>
            <w:r w:rsidRPr="00904CAE">
              <w:rPr>
                <w:szCs w:val="20"/>
              </w:rPr>
              <w:t>https://enzogirardin.github.io/</w:t>
            </w:r>
          </w:p>
          <w:p w14:paraId="14E63AF7" w14:textId="589A93D3" w:rsidR="00BB6CA1" w:rsidRPr="000C6652" w:rsidRDefault="00BB6CA1" w:rsidP="00A60B1D">
            <w:pPr>
              <w:pStyle w:val="Titre2Alt"/>
              <w:rPr>
                <w:b/>
                <w:bCs w:val="0"/>
                <w:noProof/>
              </w:rPr>
            </w:pPr>
            <w:r>
              <w:rPr>
                <w:b/>
                <w:bCs w:val="0"/>
                <w:noProof/>
              </w:rPr>
              <w:t xml:space="preserve">               </w:t>
            </w:r>
          </w:p>
          <w:p w14:paraId="271E5F34" w14:textId="0310848C" w:rsidR="00BB6CA1" w:rsidRPr="005373CC" w:rsidRDefault="00BB6CA1" w:rsidP="00A60B1D">
            <w:pPr>
              <w:pStyle w:val="Titre2Alt"/>
            </w:pPr>
          </w:p>
        </w:tc>
        <w:tc>
          <w:tcPr>
            <w:tcW w:w="356" w:type="dxa"/>
          </w:tcPr>
          <w:p w14:paraId="53371479" w14:textId="77777777" w:rsidR="00BB6CA1" w:rsidRPr="005373CC" w:rsidRDefault="00BB6CA1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095" w:type="dxa"/>
            <w:gridSpan w:val="2"/>
            <w:vMerge w:val="restart"/>
            <w:vAlign w:val="center"/>
          </w:tcPr>
          <w:p w14:paraId="031943D9" w14:textId="77777777" w:rsidR="00BB6CA1" w:rsidRPr="0089709D" w:rsidRDefault="00BB6CA1" w:rsidP="00A60B1D">
            <w:pPr>
              <w:pStyle w:val="Titre1"/>
              <w:rPr>
                <w:color w:val="0070C0"/>
              </w:rPr>
            </w:pPr>
            <w:r w:rsidRPr="0089709D">
              <w:rPr>
                <w:color w:val="0070C0"/>
                <w:lang w:bidi="fr-FR"/>
              </w:rPr>
              <w:t>EXPÉRIENCE</w:t>
            </w:r>
          </w:p>
        </w:tc>
      </w:tr>
      <w:tr w:rsidR="00A60B1D" w:rsidRPr="00A60B1D" w14:paraId="3FE31D6B" w14:textId="77777777" w:rsidTr="00A60B1D">
        <w:trPr>
          <w:gridAfter w:val="3"/>
          <w:wAfter w:w="4964" w:type="dxa"/>
          <w:trHeight w:val="20"/>
        </w:trPr>
        <w:tc>
          <w:tcPr>
            <w:tcW w:w="3051" w:type="dxa"/>
            <w:gridSpan w:val="2"/>
            <w:vMerge/>
          </w:tcPr>
          <w:p w14:paraId="76BFDC89" w14:textId="77777777" w:rsidR="00A60B1D" w:rsidRPr="005373CC" w:rsidRDefault="00A60B1D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397C5E78" w14:textId="77777777" w:rsidR="00A60B1D" w:rsidRPr="005373CC" w:rsidRDefault="00A60B1D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95" w:type="dxa"/>
            <w:gridSpan w:val="2"/>
            <w:vMerge/>
          </w:tcPr>
          <w:p w14:paraId="7340EE3E" w14:textId="77777777" w:rsidR="00A60B1D" w:rsidRPr="006D31BA" w:rsidRDefault="00A60B1D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CC00"/>
                <w:szCs w:val="22"/>
              </w:rPr>
            </w:pPr>
          </w:p>
        </w:tc>
      </w:tr>
      <w:tr w:rsidR="00F079F2" w:rsidRPr="005373CC" w14:paraId="6215C3BD" w14:textId="77777777" w:rsidTr="00A60B1D">
        <w:trPr>
          <w:gridAfter w:val="1"/>
          <w:wAfter w:w="19" w:type="dxa"/>
          <w:trHeight w:val="2727"/>
        </w:trPr>
        <w:tc>
          <w:tcPr>
            <w:tcW w:w="3051" w:type="dxa"/>
            <w:gridSpan w:val="2"/>
            <w:vMerge/>
          </w:tcPr>
          <w:p w14:paraId="06EC78D4" w14:textId="77777777" w:rsidR="00F079F2" w:rsidRPr="005373CC" w:rsidRDefault="00F079F2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38E40028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4"/>
          </w:tcPr>
          <w:p w14:paraId="1DE6DFA4" w14:textId="40AD28A0" w:rsidR="00F079F2" w:rsidRPr="006105FD" w:rsidRDefault="00F45976" w:rsidP="00A60B1D">
            <w:pPr>
              <w:pStyle w:val="Datesdoccupationduposte"/>
              <w:rPr>
                <w:rFonts w:eastAsia="MS Mincho"/>
                <w:sz w:val="20"/>
                <w:szCs w:val="20"/>
              </w:rPr>
            </w:pPr>
            <w:r>
              <w:t>24/08/22 – A CE JOUR</w:t>
            </w:r>
            <w:sdt>
              <w:sdtPr>
                <w:id w:val="652037311"/>
                <w:placeholder>
                  <w:docPart w:val="6A1301713F0A4AEBA4D1126860BAAC2F"/>
                </w:placeholder>
                <w15:appearance w15:val="hidden"/>
              </w:sdtPr>
              <w:sdtEndPr>
                <w:rPr>
                  <w:sz w:val="20"/>
                  <w:szCs w:val="20"/>
                </w:rPr>
              </w:sdtEndPr>
              <w:sdtContent>
                <w:r>
                  <w:t xml:space="preserve"> </w:t>
                </w:r>
              </w:sdtContent>
            </w:sdt>
          </w:p>
          <w:p w14:paraId="3D1E59A4" w14:textId="6309894D" w:rsidR="00F079F2" w:rsidRPr="005373CC" w:rsidRDefault="00F45976" w:rsidP="00A60B1D">
            <w:pPr>
              <w:pStyle w:val="Dtailsduposte"/>
            </w:pPr>
            <w:r>
              <w:t>Livreur pizza</w:t>
            </w:r>
            <w:r w:rsidR="00F079F2" w:rsidRPr="005373CC">
              <w:rPr>
                <w:color w:val="D14140"/>
                <w:lang w:bidi="fr-FR"/>
              </w:rPr>
              <w:t xml:space="preserve"> </w:t>
            </w:r>
            <w:r w:rsidR="00F079F2" w:rsidRPr="0089709D">
              <w:rPr>
                <w:color w:val="0070C0"/>
                <w:lang w:bidi="fr-FR"/>
              </w:rPr>
              <w:t xml:space="preserve">• </w:t>
            </w:r>
            <w:proofErr w:type="spellStart"/>
            <w:r w:rsidRPr="00F45976">
              <w:rPr>
                <w:color w:val="000000" w:themeColor="text1"/>
              </w:rPr>
              <w:t>Lusitalia</w:t>
            </w:r>
            <w:proofErr w:type="spellEnd"/>
            <w:r w:rsidR="00F079F2" w:rsidRPr="00F45976">
              <w:rPr>
                <w:color w:val="000000" w:themeColor="text1"/>
                <w:lang w:bidi="fr-FR"/>
              </w:rPr>
              <w:t xml:space="preserve"> </w:t>
            </w:r>
            <w:r w:rsidR="00F079F2" w:rsidRPr="0089709D">
              <w:rPr>
                <w:color w:val="0070C0"/>
                <w:lang w:bidi="fr-FR"/>
              </w:rPr>
              <w:t xml:space="preserve">• </w:t>
            </w:r>
            <w:r w:rsidRPr="00F45976">
              <w:rPr>
                <w:color w:val="000000" w:themeColor="text1"/>
              </w:rPr>
              <w:t>Villers Saint Paul, 60870</w:t>
            </w:r>
          </w:p>
          <w:p w14:paraId="5061B1DB" w14:textId="22B1808A" w:rsidR="00F079F2" w:rsidRPr="006105FD" w:rsidRDefault="006105FD" w:rsidP="00A60B1D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20"/>
                <w:szCs w:val="20"/>
              </w:rPr>
            </w:pPr>
            <w:r w:rsidRPr="006105FD">
              <w:rPr>
                <w:rFonts w:ascii="Georgia" w:eastAsia="MS Mincho" w:hAnsi="Georgia" w:cs="Georgia"/>
                <w:sz w:val="20"/>
                <w:szCs w:val="20"/>
              </w:rPr>
              <w:t>09/01/23</w:t>
            </w:r>
            <w:r w:rsidR="00392616" w:rsidRPr="006105FD">
              <w:rPr>
                <w:rFonts w:ascii="Georgia" w:eastAsia="MS Mincho" w:hAnsi="Georgia" w:cs="Georgia"/>
                <w:sz w:val="20"/>
                <w:szCs w:val="20"/>
                <w:lang w:bidi="fr-FR"/>
              </w:rPr>
              <w:t xml:space="preserve"> : </w:t>
            </w:r>
            <w:sdt>
              <w:sdtPr>
                <w:rPr>
                  <w:rFonts w:ascii="Georgia" w:eastAsia="MS Mincho" w:hAnsi="Georgia" w:cs="Georgia"/>
                  <w:sz w:val="20"/>
                  <w:szCs w:val="20"/>
                </w:rPr>
                <w:id w:val="834419538"/>
                <w:placeholder>
                  <w:docPart w:val="920E2438F7F84454BA56D11A34F6974E"/>
                </w:placeholder>
                <w15:appearance w15:val="hidden"/>
              </w:sdtPr>
              <w:sdtEndPr/>
              <w:sdtContent>
                <w:r w:rsidRPr="006105FD">
                  <w:rPr>
                    <w:rFonts w:ascii="Georgia" w:eastAsia="MS Mincho" w:hAnsi="Georgia" w:cs="Georgia"/>
                    <w:sz w:val="20"/>
                    <w:szCs w:val="20"/>
                  </w:rPr>
                  <w:t>11/02/23</w:t>
                </w:r>
              </w:sdtContent>
            </w:sdt>
          </w:p>
          <w:p w14:paraId="4EF11120" w14:textId="20D8C425" w:rsidR="00F079F2" w:rsidRDefault="006105FD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</w:pPr>
            <w:r w:rsidRPr="00F4597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Programmer un site e-commerce</w:t>
            </w:r>
            <w:r w:rsidR="00F079F2" w:rsidRPr="00F4597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  <w:lang w:bidi="fr-FR"/>
              </w:rPr>
              <w:t xml:space="preserve"> </w:t>
            </w:r>
            <w:r w:rsidR="00F079F2" w:rsidRPr="0089709D">
              <w:rPr>
                <w:rFonts w:ascii="Georgia" w:eastAsia="Times New Roman" w:hAnsi="Georgia" w:cs="Georgia"/>
                <w:color w:val="0070C0"/>
                <w:sz w:val="20"/>
                <w:szCs w:val="20"/>
                <w:lang w:bidi="fr-FR"/>
              </w:rPr>
              <w:t xml:space="preserve">• </w:t>
            </w:r>
            <w:proofErr w:type="spellStart"/>
            <w:r w:rsidRPr="00F4597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Lusitalia</w:t>
            </w:r>
            <w:proofErr w:type="spellEnd"/>
            <w:r w:rsidR="00F079F2" w:rsidRPr="00F4597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  <w:lang w:bidi="fr-FR"/>
              </w:rPr>
              <w:t xml:space="preserve"> </w:t>
            </w:r>
            <w:r w:rsidR="00F079F2" w:rsidRPr="0089709D">
              <w:rPr>
                <w:rFonts w:ascii="Georgia" w:eastAsia="Times New Roman" w:hAnsi="Georgia" w:cs="Georgia"/>
                <w:color w:val="0070C0"/>
                <w:sz w:val="20"/>
                <w:szCs w:val="20"/>
                <w:lang w:bidi="fr-FR"/>
              </w:rPr>
              <w:t>•</w:t>
            </w:r>
            <w:r w:rsidR="00F45976" w:rsidRPr="0089709D">
              <w:rPr>
                <w:rFonts w:ascii="Georgia" w:eastAsia="Times New Roman" w:hAnsi="Georgia" w:cs="Georgia"/>
                <w:color w:val="0070C0"/>
                <w:sz w:val="20"/>
                <w:szCs w:val="20"/>
                <w:lang w:bidi="fr-FR"/>
              </w:rPr>
              <w:t xml:space="preserve"> </w:t>
            </w:r>
            <w:r w:rsidR="00F4597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S</w:t>
            </w:r>
            <w:r w:rsidRPr="006105FD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aint-</w:t>
            </w:r>
            <w:r w:rsidR="00F4597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L</w:t>
            </w:r>
            <w:r w:rsidRPr="006105FD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eu d'</w:t>
            </w:r>
            <w:proofErr w:type="spellStart"/>
            <w:r w:rsidR="00F4597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E</w:t>
            </w:r>
            <w:r w:rsidRPr="006105FD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sserent</w:t>
            </w:r>
            <w:proofErr w:type="spellEnd"/>
            <w:r w:rsidRPr="006105FD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, 60340</w:t>
            </w:r>
          </w:p>
          <w:p w14:paraId="3E2F9B2F" w14:textId="77777777" w:rsidR="003F16CD" w:rsidRDefault="003F16CD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</w:pPr>
          </w:p>
          <w:p w14:paraId="03CF2126" w14:textId="42F191C3" w:rsidR="003F16CD" w:rsidRDefault="003F16CD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Theme="majorHAnsi" w:hAnsiTheme="majorHAnsi"/>
                <w:sz w:val="20"/>
                <w:szCs w:val="20"/>
              </w:rPr>
            </w:pPr>
            <w:r w:rsidRPr="003F16CD">
              <w:rPr>
                <w:rFonts w:asciiTheme="majorHAnsi" w:hAnsiTheme="majorHAnsi"/>
                <w:sz w:val="20"/>
                <w:szCs w:val="20"/>
              </w:rPr>
              <w:t>25/07/22 : 28/08/22</w:t>
            </w:r>
          </w:p>
          <w:p w14:paraId="580DCECF" w14:textId="28DB57EF" w:rsidR="003F16CD" w:rsidRPr="003F16CD" w:rsidRDefault="003F16CD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Theme="majorHAnsi" w:eastAsia="Times New Roman" w:hAnsiTheme="majorHAnsi" w:cs="Georgia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Accueil </w:t>
            </w:r>
            <w:r w:rsidR="00ED60E6">
              <w:rPr>
                <w:rFonts w:asciiTheme="majorHAnsi" w:hAnsiTheme="majorHAnsi"/>
                <w:sz w:val="20"/>
                <w:szCs w:val="20"/>
              </w:rPr>
              <w:t xml:space="preserve">et orientation des usagers </w:t>
            </w:r>
            <w:r w:rsidR="00ED60E6" w:rsidRPr="0089709D">
              <w:rPr>
                <w:rFonts w:ascii="Georgia" w:eastAsia="Times New Roman" w:hAnsi="Georgia" w:cs="Georgia"/>
                <w:color w:val="0070C0"/>
                <w:sz w:val="20"/>
                <w:szCs w:val="20"/>
                <w:lang w:bidi="fr-FR"/>
              </w:rPr>
              <w:t xml:space="preserve">• </w:t>
            </w:r>
            <w:r w:rsidR="00ED60E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SMDO</w:t>
            </w:r>
            <w:r w:rsidR="00ED60E6" w:rsidRPr="00F4597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  <w:lang w:bidi="fr-FR"/>
              </w:rPr>
              <w:t xml:space="preserve"> </w:t>
            </w:r>
            <w:r w:rsidR="00ED60E6" w:rsidRPr="0089709D">
              <w:rPr>
                <w:rFonts w:ascii="Georgia" w:eastAsia="Times New Roman" w:hAnsi="Georgia" w:cs="Georgia"/>
                <w:color w:val="0070C0"/>
                <w:sz w:val="20"/>
                <w:szCs w:val="20"/>
                <w:lang w:bidi="fr-FR"/>
              </w:rPr>
              <w:t xml:space="preserve">• </w:t>
            </w:r>
            <w:r w:rsidR="00ED60E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S</w:t>
            </w:r>
            <w:r w:rsidR="00ED60E6" w:rsidRPr="006105FD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aint-</w:t>
            </w:r>
            <w:r w:rsidR="00ED60E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L</w:t>
            </w:r>
            <w:r w:rsidR="00ED60E6" w:rsidRPr="006105FD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eu d'</w:t>
            </w:r>
            <w:proofErr w:type="spellStart"/>
            <w:r w:rsidR="00ED60E6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E</w:t>
            </w:r>
            <w:r w:rsidR="00ED60E6" w:rsidRPr="006105FD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sserent</w:t>
            </w:r>
            <w:proofErr w:type="spellEnd"/>
            <w:r w:rsidR="00ED60E6" w:rsidRPr="006105FD">
              <w:rPr>
                <w:rFonts w:ascii="Georgia" w:eastAsia="Times New Roman" w:hAnsi="Georgia" w:cs="Georgia"/>
                <w:color w:val="000000" w:themeColor="text1"/>
                <w:sz w:val="20"/>
                <w:szCs w:val="20"/>
              </w:rPr>
              <w:t>, 60340</w:t>
            </w:r>
          </w:p>
          <w:p w14:paraId="7A082032" w14:textId="77777777" w:rsidR="006105FD" w:rsidRPr="006105FD" w:rsidRDefault="006105FD" w:rsidP="00A60B1D">
            <w:pPr>
              <w:pStyle w:val="Datesdoccupationduposte"/>
              <w:rPr>
                <w:rFonts w:eastAsia="MS Mincho"/>
                <w:sz w:val="20"/>
                <w:szCs w:val="20"/>
              </w:rPr>
            </w:pPr>
            <w:r w:rsidRPr="006105FD">
              <w:rPr>
                <w:sz w:val="20"/>
                <w:szCs w:val="20"/>
              </w:rPr>
              <w:t>16/12/17</w:t>
            </w:r>
            <w:r w:rsidRPr="006105FD">
              <w:rPr>
                <w:sz w:val="20"/>
                <w:szCs w:val="20"/>
                <w:lang w:bidi="fr-FR"/>
              </w:rPr>
              <w:t xml:space="preserve"> : </w:t>
            </w:r>
            <w:sdt>
              <w:sdtPr>
                <w:rPr>
                  <w:sz w:val="20"/>
                  <w:szCs w:val="20"/>
                </w:rPr>
                <w:id w:val="-1908522792"/>
                <w:placeholder>
                  <w:docPart w:val="018469CFAE914A7CAD9603D8A16C9330"/>
                </w:placeholder>
                <w15:appearance w15:val="hidden"/>
              </w:sdtPr>
              <w:sdtEndPr/>
              <w:sdtContent>
                <w:r w:rsidRPr="006105FD">
                  <w:rPr>
                    <w:sz w:val="20"/>
                    <w:szCs w:val="20"/>
                  </w:rPr>
                  <w:t>23/12/17</w:t>
                </w:r>
              </w:sdtContent>
            </w:sdt>
          </w:p>
          <w:p w14:paraId="67632881" w14:textId="348A7D32" w:rsidR="00BB6CA1" w:rsidRPr="00BB6CA1" w:rsidRDefault="006105FD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0000" w:themeColor="text1"/>
                <w:szCs w:val="22"/>
              </w:rPr>
            </w:pPr>
            <w:r>
              <w:t>Conception d'une application</w:t>
            </w:r>
            <w:r w:rsidR="00F079F2" w:rsidRPr="005373CC">
              <w:rPr>
                <w:rFonts w:ascii="Georgia" w:eastAsia="Times New Roman" w:hAnsi="Georgia" w:cs="Georgia"/>
                <w:color w:val="D14140"/>
                <w:szCs w:val="22"/>
                <w:lang w:bidi="fr-FR"/>
              </w:rPr>
              <w:t xml:space="preserve"> </w:t>
            </w:r>
            <w:r w:rsidR="00F079F2" w:rsidRPr="0089709D">
              <w:rPr>
                <w:rFonts w:ascii="Georgia" w:eastAsia="Times New Roman" w:hAnsi="Georgia" w:cs="Georgia"/>
                <w:color w:val="0070C0"/>
                <w:szCs w:val="22"/>
                <w:lang w:bidi="fr-FR"/>
              </w:rPr>
              <w:t xml:space="preserve">• </w:t>
            </w:r>
            <w:proofErr w:type="spellStart"/>
            <w:r w:rsidRPr="006105FD">
              <w:rPr>
                <w:rFonts w:ascii="Georgia" w:eastAsia="Times New Roman" w:hAnsi="Georgia" w:cs="Georgia"/>
                <w:color w:val="000000" w:themeColor="text1"/>
                <w:szCs w:val="22"/>
              </w:rPr>
              <w:t>Olfeo</w:t>
            </w:r>
            <w:proofErr w:type="spellEnd"/>
            <w:r w:rsidR="00F079F2" w:rsidRPr="0015263A">
              <w:rPr>
                <w:rFonts w:ascii="Georgia" w:eastAsia="Times New Roman" w:hAnsi="Georgia" w:cs="Georgia"/>
                <w:color w:val="00CC00"/>
                <w:szCs w:val="22"/>
                <w:lang w:bidi="fr-FR"/>
              </w:rPr>
              <w:t xml:space="preserve"> </w:t>
            </w:r>
            <w:r w:rsidR="00F079F2" w:rsidRPr="0089709D">
              <w:rPr>
                <w:rFonts w:ascii="Georgia" w:eastAsia="Times New Roman" w:hAnsi="Georgia" w:cs="Georgia"/>
                <w:color w:val="0070C0"/>
                <w:szCs w:val="22"/>
                <w:lang w:bidi="fr-FR"/>
              </w:rPr>
              <w:t xml:space="preserve">• </w:t>
            </w:r>
            <w:r w:rsidRPr="006105FD">
              <w:rPr>
                <w:rFonts w:ascii="Georgia" w:eastAsia="Times New Roman" w:hAnsi="Georgia" w:cs="Georgia"/>
                <w:color w:val="000000" w:themeColor="text1"/>
                <w:szCs w:val="22"/>
              </w:rPr>
              <w:t>Paris, 75000</w:t>
            </w:r>
          </w:p>
        </w:tc>
      </w:tr>
      <w:tr w:rsidR="00F079F2" w:rsidRPr="005373CC" w14:paraId="026625BB" w14:textId="77777777" w:rsidTr="00A60B1D">
        <w:trPr>
          <w:gridAfter w:val="1"/>
          <w:wAfter w:w="19" w:type="dxa"/>
          <w:trHeight w:val="189"/>
        </w:trPr>
        <w:tc>
          <w:tcPr>
            <w:tcW w:w="3051" w:type="dxa"/>
            <w:gridSpan w:val="2"/>
            <w:vMerge/>
          </w:tcPr>
          <w:p w14:paraId="7803128F" w14:textId="77777777" w:rsidR="00F079F2" w:rsidRPr="005373CC" w:rsidRDefault="00F079F2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28EBDD2E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4"/>
          </w:tcPr>
          <w:p w14:paraId="7B90F078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449E4" w:rsidRPr="005373CC" w14:paraId="121BD09E" w14:textId="77777777" w:rsidTr="00A60B1D">
        <w:trPr>
          <w:gridAfter w:val="4"/>
          <w:wAfter w:w="5138" w:type="dxa"/>
          <w:trHeight w:val="256"/>
        </w:trPr>
        <w:tc>
          <w:tcPr>
            <w:tcW w:w="3051" w:type="dxa"/>
            <w:gridSpan w:val="2"/>
            <w:vMerge/>
          </w:tcPr>
          <w:p w14:paraId="23C22D69" w14:textId="77777777" w:rsidR="00F449E4" w:rsidRPr="005373CC" w:rsidRDefault="00F449E4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6B54CAA5" w14:textId="77777777" w:rsidR="00F449E4" w:rsidRPr="005373CC" w:rsidRDefault="00F449E4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21" w:type="dxa"/>
            <w:vAlign w:val="center"/>
          </w:tcPr>
          <w:p w14:paraId="2EEF00F2" w14:textId="23C2C6DD" w:rsidR="00F449E4" w:rsidRPr="00904CAE" w:rsidRDefault="00F449E4" w:rsidP="00A60B1D">
            <w:pPr>
              <w:pStyle w:val="Titre1"/>
              <w:rPr>
                <w:color w:val="00CC00"/>
              </w:rPr>
            </w:pPr>
            <w:r w:rsidRPr="0089709D">
              <w:rPr>
                <w:color w:val="0070C0"/>
              </w:rPr>
              <w:t>ÉDUCATION</w:t>
            </w:r>
          </w:p>
        </w:tc>
      </w:tr>
      <w:tr w:rsidR="00F079F2" w:rsidRPr="005373CC" w14:paraId="7AD73F21" w14:textId="77777777" w:rsidTr="00A60B1D">
        <w:trPr>
          <w:gridAfter w:val="1"/>
          <w:wAfter w:w="19" w:type="dxa"/>
          <w:trHeight w:val="414"/>
        </w:trPr>
        <w:tc>
          <w:tcPr>
            <w:tcW w:w="3051" w:type="dxa"/>
            <w:gridSpan w:val="2"/>
            <w:vMerge/>
          </w:tcPr>
          <w:p w14:paraId="6A4DD714" w14:textId="77777777" w:rsidR="00F079F2" w:rsidRPr="005373CC" w:rsidRDefault="00F079F2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47411A2B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4"/>
          </w:tcPr>
          <w:p w14:paraId="2795BFC9" w14:textId="297E0B90" w:rsidR="00F079F2" w:rsidRPr="005373CC" w:rsidRDefault="00F45976" w:rsidP="00A60B1D">
            <w:pPr>
              <w:pStyle w:val="Dtailsduposte"/>
            </w:pPr>
            <w:r>
              <w:t xml:space="preserve">2021-2023, </w:t>
            </w:r>
            <w:r w:rsidRPr="00F45976">
              <w:rPr>
                <w:b/>
                <w:bCs/>
              </w:rPr>
              <w:t>Lycée Jean Rostand</w:t>
            </w:r>
            <w:r>
              <w:t>, BTS SIO</w:t>
            </w:r>
            <w:r w:rsidR="00F079F2" w:rsidRPr="005373CC">
              <w:rPr>
                <w:lang w:bidi="fr-FR"/>
              </w:rPr>
              <w:t xml:space="preserve">, </w:t>
            </w:r>
            <w:r>
              <w:t>Chantilly, 60500</w:t>
            </w:r>
          </w:p>
          <w:p w14:paraId="13860536" w14:textId="77777777" w:rsidR="00F079F2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6EB4588" w14:textId="70B634A1" w:rsidR="00F45976" w:rsidRPr="005373CC" w:rsidRDefault="00F45976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t xml:space="preserve">2019-2021, </w:t>
            </w:r>
            <w:r w:rsidRPr="00F45976">
              <w:rPr>
                <w:b/>
                <w:bCs/>
              </w:rPr>
              <w:t>Lycée Marie Curie</w:t>
            </w:r>
            <w:r>
              <w:t>, Cour de SI, SIN, Nogent-Sur-Oise, 60180</w:t>
            </w:r>
          </w:p>
        </w:tc>
      </w:tr>
      <w:tr w:rsidR="00F079F2" w:rsidRPr="005373CC" w14:paraId="7F7A1798" w14:textId="77777777" w:rsidTr="00A60B1D">
        <w:trPr>
          <w:gridAfter w:val="1"/>
          <w:wAfter w:w="19" w:type="dxa"/>
          <w:trHeight w:val="189"/>
        </w:trPr>
        <w:tc>
          <w:tcPr>
            <w:tcW w:w="3051" w:type="dxa"/>
            <w:gridSpan w:val="2"/>
            <w:vMerge/>
          </w:tcPr>
          <w:p w14:paraId="2E9DD531" w14:textId="77777777" w:rsidR="00F079F2" w:rsidRPr="005373CC" w:rsidRDefault="00F079F2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78088A8B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4"/>
          </w:tcPr>
          <w:p w14:paraId="7AB7FD37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449E4" w:rsidRPr="005373CC" w14:paraId="5E018A8D" w14:textId="77777777" w:rsidTr="00A60B1D">
        <w:trPr>
          <w:gridAfter w:val="2"/>
          <w:wAfter w:w="4355" w:type="dxa"/>
          <w:trHeight w:val="434"/>
        </w:trPr>
        <w:tc>
          <w:tcPr>
            <w:tcW w:w="3051" w:type="dxa"/>
            <w:gridSpan w:val="2"/>
            <w:vMerge/>
          </w:tcPr>
          <w:p w14:paraId="09E822B9" w14:textId="77777777" w:rsidR="00F449E4" w:rsidRPr="005373CC" w:rsidRDefault="00F449E4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2988DA77" w14:textId="77777777" w:rsidR="00F449E4" w:rsidRPr="005373CC" w:rsidRDefault="00F449E4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04" w:type="dxa"/>
            <w:gridSpan w:val="3"/>
            <w:vMerge w:val="restart"/>
            <w:vAlign w:val="center"/>
          </w:tcPr>
          <w:p w14:paraId="0231D71C" w14:textId="486EBB4E" w:rsidR="00F449E4" w:rsidRPr="005373CC" w:rsidRDefault="00F449E4" w:rsidP="00A60B1D">
            <w:pPr>
              <w:pStyle w:val="Titre1"/>
            </w:pPr>
            <w:r w:rsidRPr="0089709D">
              <w:rPr>
                <w:color w:val="0070C0"/>
              </w:rPr>
              <w:t>COMPÉTENCES</w:t>
            </w:r>
          </w:p>
        </w:tc>
      </w:tr>
      <w:tr w:rsidR="00F449E4" w:rsidRPr="005373CC" w14:paraId="39800B48" w14:textId="77777777" w:rsidTr="00A60B1D">
        <w:trPr>
          <w:gridAfter w:val="2"/>
          <w:wAfter w:w="4355" w:type="dxa"/>
          <w:trHeight w:val="279"/>
        </w:trPr>
        <w:tc>
          <w:tcPr>
            <w:tcW w:w="3051" w:type="dxa"/>
            <w:gridSpan w:val="2"/>
            <w:vMerge/>
          </w:tcPr>
          <w:p w14:paraId="7C2D1CFC" w14:textId="77777777" w:rsidR="00F449E4" w:rsidRPr="005373CC" w:rsidRDefault="00F449E4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69BDE09D" w14:textId="77777777" w:rsidR="00F449E4" w:rsidRPr="005373CC" w:rsidRDefault="00F449E4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04" w:type="dxa"/>
            <w:gridSpan w:val="3"/>
            <w:vMerge/>
          </w:tcPr>
          <w:p w14:paraId="345EC49F" w14:textId="77777777" w:rsidR="00F449E4" w:rsidRPr="005373CC" w:rsidRDefault="00F449E4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5373CC" w14:paraId="0437743C" w14:textId="77777777" w:rsidTr="00A60B1D">
        <w:trPr>
          <w:gridAfter w:val="1"/>
          <w:wAfter w:w="19" w:type="dxa"/>
          <w:trHeight w:val="414"/>
        </w:trPr>
        <w:tc>
          <w:tcPr>
            <w:tcW w:w="3051" w:type="dxa"/>
            <w:gridSpan w:val="2"/>
            <w:vMerge/>
          </w:tcPr>
          <w:p w14:paraId="003DAA1E" w14:textId="77777777" w:rsidR="00F079F2" w:rsidRPr="005373CC" w:rsidRDefault="00F079F2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58B3F605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4"/>
          </w:tcPr>
          <w:p w14:paraId="5647A87A" w14:textId="2D81A839" w:rsidR="00F45976" w:rsidRDefault="00F45976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  <w:r>
              <w:t>-</w:t>
            </w:r>
            <w:r w:rsidRPr="00F45976">
              <w:rPr>
                <w:b/>
                <w:bCs/>
              </w:rPr>
              <w:t>Système et réseaux</w:t>
            </w:r>
            <w:r>
              <w:t>, architecteur réseaux IP, système d’exploitation (Windows, Linux)</w:t>
            </w:r>
          </w:p>
          <w:p w14:paraId="0AF215B5" w14:textId="57EEBD66" w:rsidR="00F45976" w:rsidRPr="00F45976" w:rsidRDefault="00F45976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  <w:r w:rsidRPr="00F45976">
              <w:rPr>
                <w:b/>
                <w:bCs/>
              </w:rPr>
              <w:t>-Développement logiciel</w:t>
            </w:r>
            <w:r>
              <w:rPr>
                <w:b/>
                <w:bCs/>
              </w:rPr>
              <w:t>,</w:t>
            </w:r>
            <w:r>
              <w:t xml:space="preserve"> base de la programmation, base de donné, langages(HTML5/CSS/PHP/C#)</w:t>
            </w:r>
          </w:p>
        </w:tc>
      </w:tr>
      <w:tr w:rsidR="00F079F2" w:rsidRPr="005373CC" w14:paraId="0E3DEFDF" w14:textId="77777777" w:rsidTr="00A60B1D">
        <w:trPr>
          <w:gridAfter w:val="1"/>
          <w:wAfter w:w="19" w:type="dxa"/>
          <w:trHeight w:val="189"/>
        </w:trPr>
        <w:tc>
          <w:tcPr>
            <w:tcW w:w="3051" w:type="dxa"/>
            <w:gridSpan w:val="2"/>
            <w:vMerge/>
          </w:tcPr>
          <w:p w14:paraId="5E72CD1B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75335E32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4"/>
          </w:tcPr>
          <w:p w14:paraId="522B805C" w14:textId="77777777" w:rsidR="00F079F2" w:rsidRDefault="00F45976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  <w:r w:rsidRPr="00F45976">
              <w:rPr>
                <w:b/>
                <w:bCs/>
              </w:rPr>
              <w:t>-Cybersécurité</w:t>
            </w:r>
            <w:r>
              <w:t xml:space="preserve">, sécurisation des accès utilisateurs, bonne pratique numérique, R.G.B.D </w:t>
            </w:r>
          </w:p>
          <w:p w14:paraId="4EB198C0" w14:textId="116FD1C0" w:rsidR="00F449E4" w:rsidRPr="005373CC" w:rsidRDefault="00F449E4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449E4" w:rsidRPr="00904CAE" w14:paraId="66448760" w14:textId="77777777" w:rsidTr="00A60B1D">
        <w:trPr>
          <w:gridAfter w:val="3"/>
          <w:wAfter w:w="4964" w:type="dxa"/>
          <w:trHeight w:val="279"/>
        </w:trPr>
        <w:tc>
          <w:tcPr>
            <w:tcW w:w="3051" w:type="dxa"/>
            <w:gridSpan w:val="2"/>
            <w:vMerge/>
          </w:tcPr>
          <w:p w14:paraId="7927E39F" w14:textId="77777777" w:rsidR="00F449E4" w:rsidRPr="005373CC" w:rsidRDefault="00F449E4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0A545203" w14:textId="77777777" w:rsidR="00F449E4" w:rsidRPr="005373CC" w:rsidRDefault="00F449E4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95" w:type="dxa"/>
            <w:gridSpan w:val="2"/>
            <w:vMerge w:val="restart"/>
            <w:vAlign w:val="center"/>
          </w:tcPr>
          <w:p w14:paraId="5FDAEB52" w14:textId="757FB0D4" w:rsidR="00F449E4" w:rsidRPr="00904CAE" w:rsidRDefault="00F449E4" w:rsidP="00A60B1D">
            <w:pPr>
              <w:pStyle w:val="Titre1"/>
              <w:rPr>
                <w:color w:val="00CC00"/>
              </w:rPr>
            </w:pPr>
            <w:r w:rsidRPr="0089709D">
              <w:rPr>
                <w:color w:val="0070C0"/>
              </w:rPr>
              <w:t>LANGUE</w:t>
            </w:r>
          </w:p>
        </w:tc>
      </w:tr>
      <w:tr w:rsidR="00F449E4" w:rsidRPr="00904CAE" w14:paraId="25870AD6" w14:textId="77777777" w:rsidTr="00A60B1D">
        <w:trPr>
          <w:gridAfter w:val="3"/>
          <w:wAfter w:w="4964" w:type="dxa"/>
          <w:trHeight w:val="279"/>
        </w:trPr>
        <w:tc>
          <w:tcPr>
            <w:tcW w:w="3051" w:type="dxa"/>
            <w:gridSpan w:val="2"/>
            <w:vMerge/>
          </w:tcPr>
          <w:p w14:paraId="6E0A4850" w14:textId="77777777" w:rsidR="00F449E4" w:rsidRPr="005373CC" w:rsidRDefault="00F449E4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1B85081F" w14:textId="77777777" w:rsidR="00F449E4" w:rsidRPr="005373CC" w:rsidRDefault="00F449E4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95" w:type="dxa"/>
            <w:gridSpan w:val="2"/>
            <w:vMerge/>
          </w:tcPr>
          <w:p w14:paraId="599545D5" w14:textId="77777777" w:rsidR="00F449E4" w:rsidRPr="00904CAE" w:rsidRDefault="00F449E4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CC00"/>
                <w:szCs w:val="22"/>
              </w:rPr>
            </w:pPr>
          </w:p>
        </w:tc>
      </w:tr>
      <w:tr w:rsidR="00F079F2" w:rsidRPr="005373CC" w14:paraId="1FB3F535" w14:textId="77777777" w:rsidTr="00A60B1D">
        <w:trPr>
          <w:gridAfter w:val="1"/>
          <w:wAfter w:w="19" w:type="dxa"/>
          <w:trHeight w:val="414"/>
        </w:trPr>
        <w:tc>
          <w:tcPr>
            <w:tcW w:w="3051" w:type="dxa"/>
            <w:gridSpan w:val="2"/>
            <w:vMerge/>
          </w:tcPr>
          <w:p w14:paraId="48B77514" w14:textId="77777777" w:rsidR="00F079F2" w:rsidRPr="005373CC" w:rsidRDefault="00F079F2" w:rsidP="00A60B1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41136917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4"/>
          </w:tcPr>
          <w:p w14:paraId="3586244D" w14:textId="52C281FC" w:rsidR="00F079F2" w:rsidRDefault="00F45976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  <w:r>
              <w:t xml:space="preserve">Français : </w:t>
            </w:r>
            <w:r w:rsidR="00F449E4">
              <w:t xml:space="preserve">Couramment </w:t>
            </w:r>
          </w:p>
          <w:p w14:paraId="6D87C7AD" w14:textId="77777777" w:rsidR="00F45976" w:rsidRDefault="00F45976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</w:p>
          <w:p w14:paraId="20B3759E" w14:textId="6C35C690" w:rsidR="00F45976" w:rsidRPr="005373CC" w:rsidRDefault="00F45976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t>Anglais : Niveau scolaire B1</w:t>
            </w:r>
          </w:p>
        </w:tc>
      </w:tr>
      <w:tr w:rsidR="00F079F2" w:rsidRPr="005373CC" w14:paraId="3C29E3C6" w14:textId="77777777" w:rsidTr="00A60B1D">
        <w:trPr>
          <w:gridAfter w:val="1"/>
          <w:wAfter w:w="19" w:type="dxa"/>
          <w:trHeight w:val="189"/>
        </w:trPr>
        <w:tc>
          <w:tcPr>
            <w:tcW w:w="3051" w:type="dxa"/>
            <w:gridSpan w:val="2"/>
            <w:vMerge/>
          </w:tcPr>
          <w:p w14:paraId="55D2BEAE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10E9FD8B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4"/>
          </w:tcPr>
          <w:p w14:paraId="7BB07949" w14:textId="77777777" w:rsidR="00F079F2" w:rsidRPr="005373CC" w:rsidRDefault="00F079F2" w:rsidP="00A60B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</w:tbl>
    <w:p w14:paraId="0FEBA414" w14:textId="0C8901FB" w:rsidR="00CE6104" w:rsidRPr="005373CC" w:rsidRDefault="00A60B1D" w:rsidP="00A60B1D">
      <w:pPr>
        <w:pStyle w:val="Titre1Alt"/>
      </w:pPr>
      <w:r>
        <w:br w:type="textWrapping" w:clear="all"/>
      </w:r>
    </w:p>
    <w:sectPr w:rsidR="00CE6104" w:rsidRPr="005373CC" w:rsidSect="005373CC"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13AC8" w14:textId="77777777" w:rsidR="000F2D9A" w:rsidRDefault="000F2D9A" w:rsidP="0085363C">
      <w:pPr>
        <w:spacing w:before="0" w:line="240" w:lineRule="auto"/>
      </w:pPr>
      <w:r>
        <w:separator/>
      </w:r>
    </w:p>
  </w:endnote>
  <w:endnote w:type="continuationSeparator" w:id="0">
    <w:p w14:paraId="5F1599FB" w14:textId="77777777" w:rsidR="000F2D9A" w:rsidRDefault="000F2D9A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121D465-A516-44A1-AA0B-26D665E36871}"/>
    <w:embedBold r:id="rId2" w:fontKey="{0C67B167-4997-4C0C-A9EE-EF525AD5DCD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282421C-65E4-45ED-A7D7-4739D688805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D5B841D-CB21-4A3F-8A46-72A95ADF47B7}"/>
    <w:embedBold r:id="rId5" w:fontKey="{2950B5CA-CD21-42C4-A6D0-E3A98795117F}"/>
    <w:embedItalic r:id="rId6" w:fontKey="{18D80954-B72E-46F2-92A0-2A8B285FAD0E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3AB5D6E2-22C3-4D6A-9509-D3BCB013D0A8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E2A68ED6-AC3E-40C6-B08A-8DA70CC71DBF}"/>
    <w:embedBold r:id="rId9" w:fontKey="{79C402D1-24CE-40E5-9FED-7267A1093F6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01612" w14:textId="77777777" w:rsidR="000F2D9A" w:rsidRDefault="000F2D9A" w:rsidP="0085363C">
      <w:pPr>
        <w:spacing w:before="0" w:line="240" w:lineRule="auto"/>
      </w:pPr>
      <w:r>
        <w:separator/>
      </w:r>
    </w:p>
  </w:footnote>
  <w:footnote w:type="continuationSeparator" w:id="0">
    <w:p w14:paraId="7A204F45" w14:textId="77777777" w:rsidR="000F2D9A" w:rsidRDefault="000F2D9A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Icône de courrier" style="width:19.5pt;height:12.75pt;visibility:visible;mso-wrap-style:square" o:bullet="t">
        <v:imagedata r:id="rId1" o:title="Icône de courrier"/>
      </v:shape>
    </w:pict>
  </w:numPicBullet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029334109">
    <w:abstractNumId w:val="11"/>
  </w:num>
  <w:num w:numId="2" w16cid:durableId="1314140934">
    <w:abstractNumId w:val="7"/>
  </w:num>
  <w:num w:numId="3" w16cid:durableId="998800996">
    <w:abstractNumId w:val="15"/>
  </w:num>
  <w:num w:numId="4" w16cid:durableId="2039505848">
    <w:abstractNumId w:val="12"/>
  </w:num>
  <w:num w:numId="5" w16cid:durableId="1112170324">
    <w:abstractNumId w:val="13"/>
  </w:num>
  <w:num w:numId="6" w16cid:durableId="1686132664">
    <w:abstractNumId w:val="19"/>
  </w:num>
  <w:num w:numId="7" w16cid:durableId="250236344">
    <w:abstractNumId w:val="6"/>
  </w:num>
  <w:num w:numId="8" w16cid:durableId="300578087">
    <w:abstractNumId w:val="10"/>
  </w:num>
  <w:num w:numId="9" w16cid:durableId="1716461592">
    <w:abstractNumId w:val="17"/>
  </w:num>
  <w:num w:numId="10" w16cid:durableId="1827933635">
    <w:abstractNumId w:val="1"/>
  </w:num>
  <w:num w:numId="11" w16cid:durableId="1066687865">
    <w:abstractNumId w:val="5"/>
  </w:num>
  <w:num w:numId="12" w16cid:durableId="2130970464">
    <w:abstractNumId w:val="0"/>
  </w:num>
  <w:num w:numId="13" w16cid:durableId="153843588">
    <w:abstractNumId w:val="2"/>
  </w:num>
  <w:num w:numId="14" w16cid:durableId="612714612">
    <w:abstractNumId w:val="9"/>
  </w:num>
  <w:num w:numId="15" w16cid:durableId="518738790">
    <w:abstractNumId w:val="8"/>
  </w:num>
  <w:num w:numId="16" w16cid:durableId="2030717279">
    <w:abstractNumId w:val="16"/>
  </w:num>
  <w:num w:numId="17" w16cid:durableId="569538300">
    <w:abstractNumId w:val="3"/>
  </w:num>
  <w:num w:numId="18" w16cid:durableId="597174852">
    <w:abstractNumId w:val="21"/>
  </w:num>
  <w:num w:numId="19" w16cid:durableId="1252085508">
    <w:abstractNumId w:val="18"/>
  </w:num>
  <w:num w:numId="20" w16cid:durableId="585647497">
    <w:abstractNumId w:val="14"/>
  </w:num>
  <w:num w:numId="21" w16cid:durableId="1152019028">
    <w:abstractNumId w:val="20"/>
  </w:num>
  <w:num w:numId="22" w16cid:durableId="1632443481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CC"/>
    <w:rsid w:val="00032CCC"/>
    <w:rsid w:val="00052382"/>
    <w:rsid w:val="0006568A"/>
    <w:rsid w:val="00076F0F"/>
    <w:rsid w:val="00082D61"/>
    <w:rsid w:val="00084253"/>
    <w:rsid w:val="000C6652"/>
    <w:rsid w:val="000D1F49"/>
    <w:rsid w:val="000F2D9A"/>
    <w:rsid w:val="0015263A"/>
    <w:rsid w:val="001727CA"/>
    <w:rsid w:val="00187D40"/>
    <w:rsid w:val="002C56E6"/>
    <w:rsid w:val="0035609C"/>
    <w:rsid w:val="00361691"/>
    <w:rsid w:val="00361E11"/>
    <w:rsid w:val="00376B65"/>
    <w:rsid w:val="00392616"/>
    <w:rsid w:val="0039390A"/>
    <w:rsid w:val="003F0847"/>
    <w:rsid w:val="003F16CD"/>
    <w:rsid w:val="0040090B"/>
    <w:rsid w:val="00410A9B"/>
    <w:rsid w:val="0046302A"/>
    <w:rsid w:val="00487D2D"/>
    <w:rsid w:val="004D4453"/>
    <w:rsid w:val="004D5D62"/>
    <w:rsid w:val="005112D0"/>
    <w:rsid w:val="005373CC"/>
    <w:rsid w:val="00575CB0"/>
    <w:rsid w:val="00577E06"/>
    <w:rsid w:val="005A3BF7"/>
    <w:rsid w:val="005F0033"/>
    <w:rsid w:val="005F2035"/>
    <w:rsid w:val="005F7990"/>
    <w:rsid w:val="006105FD"/>
    <w:rsid w:val="00632608"/>
    <w:rsid w:val="0063739C"/>
    <w:rsid w:val="0064068F"/>
    <w:rsid w:val="006643E9"/>
    <w:rsid w:val="0067761E"/>
    <w:rsid w:val="006D31BA"/>
    <w:rsid w:val="00737E32"/>
    <w:rsid w:val="007520D7"/>
    <w:rsid w:val="00765AB9"/>
    <w:rsid w:val="00770F25"/>
    <w:rsid w:val="007A35A8"/>
    <w:rsid w:val="007B0A85"/>
    <w:rsid w:val="007B314D"/>
    <w:rsid w:val="007C6A52"/>
    <w:rsid w:val="0082043E"/>
    <w:rsid w:val="0085363C"/>
    <w:rsid w:val="008954EF"/>
    <w:rsid w:val="00896219"/>
    <w:rsid w:val="0089709D"/>
    <w:rsid w:val="008E203A"/>
    <w:rsid w:val="008E43D3"/>
    <w:rsid w:val="00904CAE"/>
    <w:rsid w:val="0091229C"/>
    <w:rsid w:val="00935AF5"/>
    <w:rsid w:val="00940E73"/>
    <w:rsid w:val="00966256"/>
    <w:rsid w:val="0098597D"/>
    <w:rsid w:val="009F619A"/>
    <w:rsid w:val="009F6DDE"/>
    <w:rsid w:val="00A2266E"/>
    <w:rsid w:val="00A370A8"/>
    <w:rsid w:val="00A60B1D"/>
    <w:rsid w:val="00AF056A"/>
    <w:rsid w:val="00B2206B"/>
    <w:rsid w:val="00B62AB7"/>
    <w:rsid w:val="00BB4EA0"/>
    <w:rsid w:val="00BB6CA1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27257"/>
    <w:rsid w:val="00DB3FAD"/>
    <w:rsid w:val="00E246A5"/>
    <w:rsid w:val="00E61C09"/>
    <w:rsid w:val="00EB3B58"/>
    <w:rsid w:val="00EC7359"/>
    <w:rsid w:val="00ED60E6"/>
    <w:rsid w:val="00EE3054"/>
    <w:rsid w:val="00EE3EC6"/>
    <w:rsid w:val="00EE6C6F"/>
    <w:rsid w:val="00F00606"/>
    <w:rsid w:val="00F01256"/>
    <w:rsid w:val="00F079F2"/>
    <w:rsid w:val="00F449E4"/>
    <w:rsid w:val="00F45976"/>
    <w:rsid w:val="00F47D0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,"/>
  <w:listSeparator w:val=";"/>
  <w14:docId w14:val="2941094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Titre1">
    <w:name w:val="heading 1"/>
    <w:basedOn w:val="Normal"/>
    <w:link w:val="Titre1C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itre2">
    <w:name w:val="heading 2"/>
    <w:basedOn w:val="Normal"/>
    <w:link w:val="Titre2C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F079F2"/>
    <w:rPr>
      <w:b/>
      <w:caps/>
      <w:color w:val="D14140" w:themeColor="accent1"/>
      <w:sz w:val="24"/>
    </w:rPr>
  </w:style>
  <w:style w:type="character" w:styleId="Mot-dise">
    <w:name w:val="Hashtag"/>
    <w:basedOn w:val="Policepardfau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itre3Car">
    <w:name w:val="Titre 3 Car"/>
    <w:basedOn w:val="Policepardfaut"/>
    <w:link w:val="Titre3"/>
    <w:uiPriority w:val="1"/>
    <w:semiHidden/>
    <w:rsid w:val="00A2266E"/>
    <w:rPr>
      <w:b/>
      <w:bCs/>
      <w:color w:val="694A77"/>
      <w:sz w:val="22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2266E"/>
    <w:rPr>
      <w:sz w:val="18"/>
      <w:szCs w:val="20"/>
    </w:rPr>
  </w:style>
  <w:style w:type="paragraph" w:styleId="Listepuc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aire">
    <w:name w:val="annotation text"/>
    <w:basedOn w:val="Normal"/>
    <w:link w:val="CommentaireCar"/>
    <w:uiPriority w:val="99"/>
    <w:semiHidden/>
    <w:rsid w:val="000D1F49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D4532"/>
    <w:rPr>
      <w:szCs w:val="24"/>
    </w:rPr>
  </w:style>
  <w:style w:type="paragraph" w:styleId="En-tte">
    <w:name w:val="header"/>
    <w:basedOn w:val="Normal"/>
    <w:link w:val="En-tteC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-tteCar">
    <w:name w:val="En-tête Car"/>
    <w:basedOn w:val="Policepardfaut"/>
    <w:link w:val="En-tte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Pieddepage">
    <w:name w:val="footer"/>
    <w:basedOn w:val="Normal"/>
    <w:link w:val="PieddepageC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0D1F49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D1F49"/>
    <w:rPr>
      <w:sz w:val="18"/>
      <w:szCs w:val="18"/>
    </w:rPr>
  </w:style>
  <w:style w:type="paragraph" w:styleId="Listenum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Lienhypertexte">
    <w:name w:val="Hyperlink"/>
    <w:basedOn w:val="Policepardfaut"/>
    <w:uiPriority w:val="99"/>
    <w:semiHidden/>
    <w:rsid w:val="000D1F49"/>
    <w:rPr>
      <w:color w:val="6B9F25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D1F4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ansinterligne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re">
    <w:name w:val="Title"/>
    <w:basedOn w:val="Normal"/>
    <w:next w:val="Normal"/>
    <w:link w:val="TitreC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reCar">
    <w:name w:val="Titre Car"/>
    <w:basedOn w:val="Policepardfaut"/>
    <w:link w:val="Titr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epuce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au">
    <w:name w:val="Figure Tableau"/>
    <w:basedOn w:val="TableauNormal"/>
    <w:uiPriority w:val="99"/>
    <w:rsid w:val="000D1F49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CD4532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Lienhypertextesuivivisit">
    <w:name w:val="FollowedHyperlink"/>
    <w:basedOn w:val="Policepardfau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0D1F49"/>
    <w:rPr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edemacro">
    <w:name w:val="macro"/>
    <w:link w:val="Textede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sdetexte">
    <w:name w:val="Body Text"/>
    <w:basedOn w:val="Normal"/>
    <w:link w:val="CorpsdetexteCar"/>
    <w:uiPriority w:val="1"/>
    <w:semiHidden/>
    <w:unhideWhenUsed/>
    <w:qFormat/>
    <w:rsid w:val="00632608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632608"/>
  </w:style>
  <w:style w:type="paragraph" w:customStyle="1" w:styleId="Titre1Alt">
    <w:name w:val="Titre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Titre2Alt">
    <w:name w:val="Titre 2 Alt"/>
    <w:basedOn w:val="Titre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Textedelespacerserv">
    <w:name w:val="Placeholder Text"/>
    <w:basedOn w:val="Policepardfaut"/>
    <w:uiPriority w:val="99"/>
    <w:semiHidden/>
    <w:rsid w:val="00C75B47"/>
    <w:rPr>
      <w:color w:val="808080"/>
    </w:rPr>
  </w:style>
  <w:style w:type="paragraph" w:customStyle="1" w:styleId="Datesdoccupationduposte">
    <w:name w:val="Dates d’occupation du poste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tailsduposte">
    <w:name w:val="Détails du poste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Descriptionduposte">
    <w:name w:val="Description du poste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Texteblanc">
    <w:name w:val="Texte blanc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Mentionnonrsolue">
    <w:name w:val="Unresolved Mention"/>
    <w:basedOn w:val="Policepardfaut"/>
    <w:uiPriority w:val="99"/>
    <w:semiHidden/>
    <w:rsid w:val="000C66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emf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emf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do-\AppData\Roaming\Microsoft\Templates\CV%20monogramme%20gra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1301713F0A4AEBA4D1126860BAAC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506172-4FD8-4C14-AB7B-E00EEC233E6E}"/>
      </w:docPartPr>
      <w:docPartBody>
        <w:p w:rsidR="009F0A24" w:rsidRDefault="009965C4">
          <w:pPr>
            <w:pStyle w:val="6A1301713F0A4AEBA4D1126860BAAC2F"/>
          </w:pPr>
          <w:r w:rsidRPr="005373CC">
            <w:rPr>
              <w:lang w:bidi="fr-FR"/>
            </w:rPr>
            <w:t>Dates de fin</w:t>
          </w:r>
        </w:p>
      </w:docPartBody>
    </w:docPart>
    <w:docPart>
      <w:docPartPr>
        <w:name w:val="920E2438F7F84454BA56D11A34F697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B85217-0154-41B3-9AA5-B869F91DC0B3}"/>
      </w:docPartPr>
      <w:docPartBody>
        <w:p w:rsidR="009F0A24" w:rsidRDefault="009965C4">
          <w:pPr>
            <w:pStyle w:val="920E2438F7F84454BA56D11A34F6974E"/>
          </w:pPr>
          <w:r w:rsidRPr="005373CC">
            <w:rPr>
              <w:rFonts w:ascii="Georgia" w:eastAsia="MS Mincho" w:hAnsi="Georgia" w:cs="Georgia"/>
              <w:sz w:val="18"/>
              <w:szCs w:val="26"/>
              <w:lang w:bidi="fr-FR"/>
            </w:rPr>
            <w:t>Dates de fin</w:t>
          </w:r>
        </w:p>
      </w:docPartBody>
    </w:docPart>
    <w:docPart>
      <w:docPartPr>
        <w:name w:val="018469CFAE914A7CAD9603D8A16C93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518C0A-0860-42B6-B95A-1F644D678BBA}"/>
      </w:docPartPr>
      <w:docPartBody>
        <w:p w:rsidR="009F0A24" w:rsidRDefault="009965C4" w:rsidP="009965C4">
          <w:pPr>
            <w:pStyle w:val="018469CFAE914A7CAD9603D8A16C9330"/>
          </w:pPr>
          <w:r w:rsidRPr="005373CC">
            <w:rPr>
              <w:lang w:bidi="fr-FR"/>
            </w:rPr>
            <w:t>Dates de fin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5C4"/>
    <w:rsid w:val="00776C9B"/>
    <w:rsid w:val="009965C4"/>
    <w:rsid w:val="009F0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kern w:val="0"/>
      <w:sz w:val="48"/>
      <w:szCs w:val="51"/>
      <w:lang w:eastAsia="en-US"/>
      <w14:ligatures w14:val="none"/>
    </w:rPr>
  </w:style>
  <w:style w:type="character" w:customStyle="1" w:styleId="TitreCar">
    <w:name w:val="Titre Car"/>
    <w:basedOn w:val="Policepardfaut"/>
    <w:link w:val="Titre"/>
    <w:uiPriority w:val="10"/>
    <w:rPr>
      <w:rFonts w:ascii="Georgia" w:eastAsia="Times New Roman" w:hAnsi="Georgia" w:cs="Georgia"/>
      <w:b/>
      <w:bCs/>
      <w:color w:val="D14140"/>
      <w:kern w:val="0"/>
      <w:sz w:val="48"/>
      <w:szCs w:val="51"/>
      <w:lang w:eastAsia="en-US"/>
      <w14:ligatures w14:val="none"/>
    </w:rPr>
  </w:style>
  <w:style w:type="paragraph" w:customStyle="1" w:styleId="6A1301713F0A4AEBA4D1126860BAAC2F">
    <w:name w:val="6A1301713F0A4AEBA4D1126860BAAC2F"/>
  </w:style>
  <w:style w:type="paragraph" w:customStyle="1" w:styleId="920E2438F7F84454BA56D11A34F6974E">
    <w:name w:val="920E2438F7F84454BA56D11A34F6974E"/>
  </w:style>
  <w:style w:type="paragraph" w:customStyle="1" w:styleId="018469CFAE914A7CAD9603D8A16C9330">
    <w:name w:val="018469CFAE914A7CAD9603D8A16C9330"/>
    <w:rsid w:val="009965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031A6A-CDB6-48CB-810E-54A93B64BCD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60B1D5A0-D121-4024-8692-BB21284F9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4AA909-F64D-4B0D-89FF-E8BCA4808F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6B15805-E542-4E3A-8350-880BE0AE4E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monogramme gras</Template>
  <TotalTime>0</TotalTime>
  <Pages>1</Pages>
  <Words>183</Words>
  <Characters>1012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2023-08-22T17:23:00Z</dcterms:created>
  <dcterms:modified xsi:type="dcterms:W3CDTF">2023-08-22T17:23:00Z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